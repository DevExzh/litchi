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C56EDFC" w14:textId="77777777" w:rsidR="003F70E8" w:rsidRDefault="003F70E8" w:rsidP="003F70E8">
      <w:r>
        <w:t>WORD_LAYOUT_EXTENSIONS_016</w:t>
      </w:r>
    </w:p>
    <w:p w14:paraId="4DF49079" w14:textId="77777777" w:rsidR="003F70E8" w:rsidRDefault="003F70E8" w:rsidP="003F70E8">
      <w:r>
        <w:t>Fixture ID: word-layout-extensions-016</w:t>
      </w:r>
    </w:p>
    <w:p w14:paraId="3A574714" w14:textId="77777777" w:rsidR="003F70E8" w:rsidRDefault="003F70E8" w:rsidP="003F70E8">
      <w:pPr>
        <w:pStyle w:val="Heading1"/>
        <w15:collapsed/>
      </w:pPr>
      <w:r>
        <w:t>COLLAPSED_HEADING_016</w:t>
      </w:r>
    </w:p>
    <w:p w14:paraId="414E8AEE" w14:textId="77777777" w:rsidR="003F70E8" w:rsidRDefault="003F70E8" w:rsidP="003F70E8">
      <w:r>
        <w:t>Hidden-detail candidate paragraph for native collapsed-heading metadata.</w:t>
      </w:r>
    </w:p>
    <w:p w14:paraId="7D349CEE" w14:textId="56A862B6" w:rsidR="003F70E8" w:rsidRDefault="003F70E8" w:rsidP="003F70E8">
      <w:r>
        <w:t>FOOTNOTE_ANCHOR_016</w:t>
      </w:r>
      <w:r>
        <w:rPr>
          <w:rStyle w:val="FootnoteReference"/>
        </w:rPr>
        <w:footnoteReference w:id="1"/>
      </w:r>
    </w:p>
    <w:p w14:paraId="667559CF" w14:textId="76090C8B" w:rsidR="003F70E8" w:rsidRDefault="003F70E8" w:rsidP="003F70E8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 w:rsidR="00FD4B20" w:rsidRPr="00FD4B20">
        <w:t xml:space="preserve"> CAPTION_NATIVE_016</w:t>
      </w:r>
    </w:p>
    <w:p w14:paraId="3F034413" w14:textId="6DA014AE" w:rsidR="003F70E8" w:rsidRDefault="003F70E8" w:rsidP="003F70E8">
      <w:r>
        <w:t>SYMBOL_ANCHOR_016</w:t>
      </w:r>
      <w:r>
        <w:sym w:font="Symbol" w:char="F0A5"/>
      </w:r>
      <w:r w:rsidRPr="003F70E8">
        <w:t xml:space="preserve"> EMOJI_SCALAR_016 </w:t>
      </w:r>
      <w:r w:rsidRPr="003F70E8">
        <w:rPr>
          <w:rFonts w:ascii="Apple Color Emoji" w:hAnsi="Apple Color Emoji" w:cs="Apple Color Emoji"/>
        </w:rPr>
        <w:t>😀</w:t>
      </w:r>
    </w:p>
    <w:p w14:paraId="317BF5AC" w14:textId="7B5759A0" w:rsidR="00842CC0" w:rsidRDefault="003F70E8" w:rsidP="003F70E8">
      <w:r>
        <w:t>END_LAYOUT_EXTENSIONS_016</w:t>
      </w:r>
    </w:p>
    <w:p w14:paraId="00276514" w14:textId="0E9787BE" w:rsidR="009F53BF" w:rsidRDefault="009F53BF" w:rsidP="009F53BF">
      <w:pPr>
        <w:pStyle w:val="Caption"/>
        <w:keepNext/>
      </w:pPr>
      <w:r>
        <w:t xml:space="preserve">Table </w:t>
      </w:r>
      <w:fldSimple w:instr=" SEQ Table \* ARABIC ">
        <w:r>
          <w:rPr>
            <w:noProof/>
          </w:rPr>
          <w:t>1</w:t>
        </w:r>
      </w:fldSimple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F53BF" w14:paraId="4B132FCC" w14:textId="77777777" w:rsidTr="009F53BF">
        <w:tc>
          <w:tcPr>
            <w:tcW w:w="4675" w:type="dxa"/>
          </w:tcPr>
          <w:p w14:paraId="1F51C35A" w14:textId="6899F2B7" w:rsidR="009F53BF" w:rsidRDefault="009F53BF" w:rsidP="003F70E8">
            <w:r w:rsidRPr="009F53BF">
              <w:t>AUTO_TABLE_016</w:t>
            </w:r>
          </w:p>
        </w:tc>
        <w:tc>
          <w:tcPr>
            <w:tcW w:w="4675" w:type="dxa"/>
          </w:tcPr>
          <w:p w14:paraId="1EC01C87" w14:textId="117D45FF" w:rsidR="009F53BF" w:rsidRDefault="009F53BF" w:rsidP="003F70E8">
            <w:r w:rsidRPr="009F53BF">
              <w:t>Amount</w:t>
            </w:r>
          </w:p>
        </w:tc>
      </w:tr>
      <w:tr w:rsidR="009F53BF" w14:paraId="7A8CA1C8" w14:textId="77777777" w:rsidTr="009F53BF">
        <w:tc>
          <w:tcPr>
            <w:tcW w:w="4675" w:type="dxa"/>
          </w:tcPr>
          <w:p w14:paraId="3A1D8D43" w14:textId="4E0E1C2F" w:rsidR="009F53BF" w:rsidRDefault="009F53BF" w:rsidP="003F70E8">
            <w:r w:rsidRPr="009F53BF">
              <w:t>Native AutoCaption</w:t>
            </w:r>
          </w:p>
        </w:tc>
        <w:tc>
          <w:tcPr>
            <w:tcW w:w="4675" w:type="dxa"/>
          </w:tcPr>
          <w:p w14:paraId="1AC10940" w14:textId="254CF84C" w:rsidR="009F53BF" w:rsidRDefault="009F53BF" w:rsidP="003F70E8">
            <w:r w:rsidRPr="009F53BF">
              <w:t>42</w:t>
            </w:r>
          </w:p>
        </w:tc>
      </w:tr>
    </w:tbl>
    <w:p w14:paraId="52A8B242" w14:textId="77777777" w:rsidR="009F53BF" w:rsidRDefault="009F53BF" w:rsidP="003F70E8"/>
    <w:sectPr w:rsidR="009F53BF">
      <w:pgSz w:w="12240" w:h="15840"/>
      <w:pgMar w:top="1440" w:right="1440" w:bottom="1440" w:left="1440" w:header="720" w:footer="720" w:gutter="0"/>
      <w:cols w:space="720"/>
      <w:docGrid w:linePitch="360"/>
      <w15:footnoteColumns w:val="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DA84BE8" w14:textId="77777777" w:rsidR="004230A7" w:rsidRDefault="004230A7" w:rsidP="003F70E8">
      <w:pPr>
        <w:spacing w:after="0" w:line="240" w:lineRule="auto"/>
      </w:pPr>
      <w:r>
        <w:separator/>
      </w:r>
    </w:p>
  </w:endnote>
  <w:endnote w:type="continuationSeparator" w:id="0">
    <w:p w14:paraId="165A2DB8" w14:textId="77777777" w:rsidR="004230A7" w:rsidRDefault="004230A7" w:rsidP="003F70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F7A2230" w14:textId="77777777" w:rsidR="004230A7" w:rsidRDefault="004230A7" w:rsidP="003F70E8">
      <w:pPr>
        <w:spacing w:after="0" w:line="240" w:lineRule="auto"/>
      </w:pPr>
      <w:r>
        <w:separator/>
      </w:r>
    </w:p>
  </w:footnote>
  <w:footnote w:type="continuationSeparator" w:id="0">
    <w:p w14:paraId="483A2668" w14:textId="77777777" w:rsidR="004230A7" w:rsidRDefault="004230A7" w:rsidP="003F70E8">
      <w:pPr>
        <w:spacing w:after="0" w:line="240" w:lineRule="auto"/>
      </w:pPr>
      <w:r>
        <w:continuationSeparator/>
      </w:r>
    </w:p>
  </w:footnote>
  <w:footnote w:id="1">
    <w:p w14:paraId="14DFBCCE" w14:textId="55BEF744" w:rsidR="003F70E8" w:rsidRDefault="003F70E8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3F70E8">
        <w:t>FOOTNOTE_COLUMN_016: native two-column footnote-area specimen. This text exercises a footnote section layout separately from the main document columns.</w:t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0E8"/>
    <w:rsid w:val="002309A5"/>
    <w:rsid w:val="00273BC0"/>
    <w:rsid w:val="002F74F7"/>
    <w:rsid w:val="003F70E8"/>
    <w:rsid w:val="004230A7"/>
    <w:rsid w:val="00842CC0"/>
    <w:rsid w:val="009465BB"/>
    <w:rsid w:val="009C1CF2"/>
    <w:rsid w:val="009F53BF"/>
    <w:rsid w:val="00B05339"/>
    <w:rsid w:val="00BC34B0"/>
    <w:rsid w:val="00C840FA"/>
    <w:rsid w:val="00FD4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583212"/>
  <w15:chartTrackingRefBased/>
  <w15:docId w15:val="{130D47F5-3D1E-5548-8E6D-B55194C2C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70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70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70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70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70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70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70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70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70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70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70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70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70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70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70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70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70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70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70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70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70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70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70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70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70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70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70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70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70E8"/>
    <w:rPr>
      <w:b/>
      <w:bCs/>
      <w:smallCaps/>
      <w:color w:val="0F4761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F70E8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F70E8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3F70E8"/>
    <w:rPr>
      <w:vertAlign w:val="superscript"/>
    </w:rPr>
  </w:style>
  <w:style w:type="paragraph" w:styleId="Caption">
    <w:name w:val="caption"/>
    <w:basedOn w:val="Normal"/>
    <w:next w:val="Normal"/>
    <w:uiPriority w:val="35"/>
    <w:unhideWhenUsed/>
    <w:qFormat/>
    <w:rsid w:val="003F70E8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TableGrid">
    <w:name w:val="Table Grid"/>
    <w:basedOn w:val="TableNormal"/>
    <w:uiPriority w:val="39"/>
    <w:rsid w:val="009F53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word-layout-extensions.docx</Template>
  <TotalTime>0</TotalTime>
  <Pages>1</Pages>
  <Words>27</Words>
  <Characters>352</Characters>
  <Application>Microsoft Office Word</Application>
  <DocSecurity>0</DocSecurity>
  <Lines>16</Lines>
  <Paragraphs>17</Paragraphs>
  <ScaleCrop>false</ScaleCrop>
  <Company/>
  <LinksUpToDate>false</LinksUpToDate>
  <CharactersWithSpaces>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Ryker Zhu</dc:creator>
  <cp:keywords/>
  <dc:description/>
  <cp:lastModifiedBy>Ryker Zhu</cp:lastModifiedBy>
  <cp:revision>2</cp:revision>
  <dcterms:created xsi:type="dcterms:W3CDTF">2026-10-15T11:26:00Z</dcterms:created>
  <dcterms:modified xsi:type="dcterms:W3CDTF">2026-10-15T11:26:00Z</dcterms:modified>
</cp:coreProperties>
</file>