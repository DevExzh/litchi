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D88846C" w14:textId="77777777" w:rsidR="00511618" w:rsidRDefault="00511618" w:rsidP="00511618">
      <w:r>
        <w:t>WORD_GLOSSARY_014</w:t>
      </w:r>
    </w:p>
    <w:p w14:paraId="794D13A0" w14:textId="77777777" w:rsidR="00511618" w:rsidRDefault="00511618" w:rsidP="00511618">
      <w:r>
        <w:t>Fixture ID: word-glossary-014</w:t>
      </w:r>
    </w:p>
    <w:p w14:paraId="1CF6CCA6" w14:textId="77777777" w:rsidR="00511618" w:rsidRDefault="00511618" w:rsidP="00511618">
      <w:r>
        <w:t>AUTOTEXT_BODY_014: reusable native Word building block.</w:t>
      </w:r>
    </w:p>
    <w:p w14:paraId="16F4DE91" w14:textId="4315C8F5" w:rsidR="00842CC0" w:rsidRDefault="00511618" w:rsidP="00511618">
      <w:r>
        <w:t>END_GLOSSARY_014</w:t>
      </w:r>
    </w:p>
    <w:sectPr w:rsidR="00842C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618"/>
    <w:rsid w:val="002309A5"/>
    <w:rsid w:val="002F74F7"/>
    <w:rsid w:val="00511618"/>
    <w:rsid w:val="00842CC0"/>
    <w:rsid w:val="009465BB"/>
    <w:rsid w:val="00B05339"/>
    <w:rsid w:val="00B907F5"/>
    <w:rsid w:val="00BC34B0"/>
    <w:rsid w:val="00D40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28C015"/>
  <w15:chartTrackingRefBased/>
  <w15:docId w15:val="{60363887-55DB-4F45-AE1C-51E357494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16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16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6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6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6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6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6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6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6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6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16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6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6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6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6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6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6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6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16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6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6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16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16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6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16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6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6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6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16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word-glossary.docx</Template>
  <TotalTime>1</TotalTime>
  <Pages>1</Pages>
  <Words>8</Words>
  <Characters>113</Characters>
  <Application>Microsoft Office Word</Application>
  <DocSecurity>0</DocSecurity>
  <Lines>5</Lines>
  <Paragraphs>5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Ryker Zhu</dc:creator>
  <cp:keywords/>
  <dc:description/>
  <cp:lastModifiedBy>Ryker Zhu</cp:lastModifiedBy>
  <cp:revision>2</cp:revision>
  <dcterms:created xsi:type="dcterms:W3CDTF">2026-10-15T10:44:00Z</dcterms:created>
  <dcterms:modified xsi:type="dcterms:W3CDTF">2026-10-15T10:44:00Z</dcterms:modified>
</cp:coreProperties>
</file>